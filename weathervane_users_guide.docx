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7E318324" w:rsidR="00172D53" w:rsidRPr="00172D53" w:rsidRDefault="00172D53" w:rsidP="00172D53">
      <w:r>
        <w:t xml:space="preserve">This manual applies to </w:t>
      </w:r>
      <w:r w:rsidR="0091702C">
        <w:t>Weathervane</w:t>
      </w:r>
      <w:r>
        <w:t xml:space="preserve"> version </w:t>
      </w:r>
      <w:r w:rsidR="00B40238">
        <w:t>1.0</w:t>
      </w:r>
      <w:r>
        <w:t>.</w:t>
      </w:r>
      <w:r w:rsidR="00765A57">
        <w:t>16</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787EF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5D5E42F" w:rsidR="009861C8" w:rsidRDefault="008064D6" w:rsidP="00862626">
      <w:pPr>
        <w:pStyle w:val="Heading1"/>
      </w:pPr>
      <w:bookmarkStart w:id="4" w:name="_Ref230835983"/>
      <w:r>
        <w:t xml:space="preserve">What’s New in Release </w:t>
      </w:r>
      <w:r w:rsidR="00BE0334">
        <w:t>1.0</w:t>
      </w:r>
      <w:r w:rsidR="00E453BC">
        <w:t>.16</w:t>
      </w:r>
      <w:bookmarkStart w:id="5" w:name="_GoBack"/>
      <w:bookmarkEnd w:id="5"/>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6" w:name="_Ref433815550"/>
      <w:bookmarkStart w:id="7" w:name="_Ref275773671"/>
      <w:r>
        <w:t xml:space="preserve">Creating a </w:t>
      </w:r>
      <w:r w:rsidR="00CF1033">
        <w:t>Weathervane</w:t>
      </w:r>
      <w:r>
        <w:t xml:space="preserve"> </w:t>
      </w:r>
      <w:r w:rsidR="00361634">
        <w:t>Host</w:t>
      </w:r>
      <w:bookmarkEnd w:id="6"/>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lastRenderedPageBreak/>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lastRenderedPageBreak/>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8" w:name="_Ref476063332"/>
      <w:r>
        <w:t xml:space="preserve">The </w:t>
      </w:r>
      <w:r w:rsidR="00CF1033">
        <w:t>Weathervane</w:t>
      </w:r>
      <w:r>
        <w:t xml:space="preserve"> </w:t>
      </w:r>
      <w:r w:rsidR="00543949">
        <w:t>Repository</w:t>
      </w:r>
      <w:bookmarkEnd w:id="8"/>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 xml:space="preserve">tar-files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9" w:name="_Ref475980693"/>
      <w:r>
        <w:t>Building the Weathervane Executables</w:t>
      </w:r>
      <w:bookmarkEnd w:id="9"/>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787EF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lastRenderedPageBreak/>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4"/>
      <w:bookmarkEnd w:id="7"/>
      <w:r>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w:t>
      </w:r>
      <w:r w:rsidR="00610D72">
        <w:lastRenderedPageBreak/>
        <w:t xml:space="preserve">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lastRenderedPageBreak/>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 xml:space="preserve">output; the </w:t>
      </w:r>
      <w:r w:rsidR="00AA2E74">
        <w:lastRenderedPageBreak/>
        <w:t>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lastRenderedPageBreak/>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787EF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t>
      </w:r>
      <w:r>
        <w:lastRenderedPageBreak/>
        <w:t>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5" w:name="_Ref440374122"/>
      <w:r>
        <w:t xml:space="preserve">Table </w:t>
      </w:r>
      <w:fldSimple w:instr=" SEQ Table \* ARABIC ">
        <w:r w:rsidR="00787EF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787EF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lastRenderedPageBreak/>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787EF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787EF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787EF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66448482" w:rsidR="00865226" w:rsidRDefault="00865226" w:rsidP="00E66021">
      <w:pPr>
        <w:pStyle w:val="BodyText"/>
        <w:numPr>
          <w:ilvl w:val="1"/>
          <w:numId w:val="73"/>
        </w:numPr>
      </w:pPr>
      <w:r>
        <w:t>Allowed values: bridge, host</w:t>
      </w:r>
      <w:r w:rsidR="00C458C9">
        <w:t>, or any custom network name</w:t>
      </w:r>
    </w:p>
    <w:p w14:paraId="4A0E71C6" w14:textId="6E024C24"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r w:rsidR="00E66021">
        <w:t>, unless using dockerHostPin.  With dockerHostPin==true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r w:rsidRPr="004019BC">
        <w:lastRenderedPageBreak/>
        <w:t>dockerCpuSetCpus</w:t>
      </w:r>
      <w:r w:rsidR="004B3753">
        <w:t xml:space="preserve">: Equivalent to –cpuset-cpus.  Do not use this parameter when </w:t>
      </w:r>
      <w:r w:rsidR="00E66021">
        <w:t>using dockerHostPin.</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–cpuset-cpus parameter to the docker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r w:rsidRPr="004019BC">
        <w:t>dockerHostPin</w:t>
      </w:r>
      <w:r w:rsidR="00D96296">
        <w:t>: When set to true, Weathervane will configure the –cpuset-cpus parameter for all Docker containers so that they are all pinned to a specific set of CPUs.  It will assign each container the number of CPUs indicated by that service’s dockerCpus parameter.  As far as possible, the run harness will pin each container to different CPUs, and will allocate CPUs sequentially.  If using this feature, you must set dockerCPUs for each service running in a Docker container, and you should not use dockerCpuSetCpus.</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r w:rsidRPr="004019BC">
        <w:t>dockerHostPinMode</w:t>
      </w:r>
      <w:r w:rsidR="00A96998">
        <w:t xml:space="preserve">: When dockerHostPin is true, </w:t>
      </w:r>
      <w:r w:rsidR="00456441">
        <w:t xml:space="preserve">this parameter can be used to which CPUs are used when pinning containers. The default is to use all CPUs, but it is also possible to only use even or odd numbered CPUs.  This allows using just one thread on cores with hyperthreading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787EF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lastRenderedPageBreak/>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5E579D"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lastRenderedPageBreak/>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lastRenderedPageBreak/>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cachable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The following table shows which services are involved in each operation.  Note that some of the operations involve multiple HTTP requests, each of which may 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787EF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lastRenderedPageBreak/>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lastRenderedPageBreak/>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43FFA" w14:textId="77777777" w:rsidR="005E579D" w:rsidRDefault="005E579D" w:rsidP="00F96999">
      <w:r>
        <w:separator/>
      </w:r>
    </w:p>
  </w:endnote>
  <w:endnote w:type="continuationSeparator" w:id="0">
    <w:p w14:paraId="1B1C19DA" w14:textId="77777777" w:rsidR="005E579D" w:rsidRDefault="005E579D"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swiss"/>
    <w:pitch w:val="fixed"/>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swiss"/>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4472CE" w:rsidRPr="009D5331" w:rsidRDefault="004472CE"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E453BC">
      <w:rPr>
        <w:rFonts w:cs="Arial"/>
        <w:noProof/>
        <w:sz w:val="14"/>
        <w:szCs w:val="14"/>
      </w:rPr>
      <w:t>2</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4472CE" w:rsidRPr="00045389" w:rsidRDefault="004472CE">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E453BC">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40D4A" w14:textId="77777777" w:rsidR="005E579D" w:rsidRDefault="005E579D" w:rsidP="00F96999">
      <w:r>
        <w:separator/>
      </w:r>
    </w:p>
  </w:footnote>
  <w:footnote w:type="continuationSeparator" w:id="0">
    <w:p w14:paraId="0BD8A862" w14:textId="77777777" w:rsidR="005E579D" w:rsidRDefault="005E579D"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4472CE" w:rsidRPr="00495E95" w:rsidRDefault="004472CE"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4472CE" w:rsidRPr="00F22377" w:rsidRDefault="004472CE"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0D51"/>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79D"/>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A57"/>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8C9"/>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9A7"/>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3BC"/>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68856-1C65-E842-954D-888A8161B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5</TotalTime>
  <Pages>99</Pages>
  <Words>32175</Words>
  <Characters>183399</Characters>
  <Application>Microsoft Macintosh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215144</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6</cp:revision>
  <cp:lastPrinted>2017-04-18T15:21:00Z</cp:lastPrinted>
  <dcterms:created xsi:type="dcterms:W3CDTF">2017-04-18T15:21:00Z</dcterms:created>
  <dcterms:modified xsi:type="dcterms:W3CDTF">2017-10-17T19:46:00Z</dcterms:modified>
</cp:coreProperties>
</file>